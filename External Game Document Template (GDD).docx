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136A6FDB" w:rsidR="003E1D56" w:rsidRDefault="00130A7B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KD GAmes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1AB495AC" w:rsidR="003E1D56" w:rsidRDefault="00130A7B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Assignment 2 Part </w:t>
                    </w:r>
                    <w:r w:rsidR="009C568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 – Unity 2D Platformer for Mobile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3521D631" w:rsidR="003E1D56" w:rsidRPr="003E1D56" w:rsidRDefault="00F9692D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showingPlcHdr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30A7B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 xml:space="preserve">     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3E20CC2E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130A7B">
                  <w:rPr>
                    <w:sz w:val="24"/>
                    <w:szCs w:val="24"/>
                  </w:rPr>
                  <w:t>0</w:t>
                </w:r>
                <w:r w:rsidR="009C5682">
                  <w:rPr>
                    <w:sz w:val="24"/>
                    <w:szCs w:val="24"/>
                  </w:rPr>
                  <w:t>2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25F91A39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r w:rsidR="00130A7B">
                  <w:t>KD</w:t>
                </w:r>
                <w:r>
                  <w:t xml:space="preserve"> Games.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70A844F9" w:rsidR="003E1D56" w:rsidRPr="003E1D56" w:rsidRDefault="00130A7B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Rodney Kristian Dickson 101068801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77777777" w:rsidR="003E1D56" w:rsidRDefault="003E1D56"/>
        <w:p w14:paraId="08B812C4" w14:textId="77777777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44FEC568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0" w14:textId="506E85D2" w:rsidR="003E1D56" w:rsidRDefault="00B768AC" w:rsidP="003E1D56">
                                <w:pPr>
                                  <w:jc w:val="center"/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3B10ABF8" wp14:editId="09A22B67">
                                      <wp:extent cx="1177925" cy="918845"/>
                                      <wp:effectExtent l="0" t="0" r="3175" b="0"/>
                                      <wp:docPr id="5" name="Picture 5" descr="Logo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5" descr="Logo&#10;&#10;Description automatically generated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792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B81331" w14:textId="30EBD27C"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">
                    <v:textbox>
                      <w:txbxContent>
                        <w:p w14:paraId="08B81330" w14:textId="506E85D2" w:rsidR="003E1D56" w:rsidRDefault="00B768AC" w:rsidP="003E1D56">
                          <w:pPr>
                            <w:jc w:val="center"/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3B10ABF8" wp14:editId="09A22B67">
                                <wp:extent cx="1177925" cy="918845"/>
                                <wp:effectExtent l="0" t="0" r="3175" b="0"/>
                                <wp:docPr id="5" name="Picture 5" descr="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descr="Logo&#10;&#10;Description automatically generated"/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7925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B81331" w14:textId="30EBD27C"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C6" w14:textId="77777777">
            <w:tc>
              <w:tcPr>
                <w:tcW w:w="5000" w:type="pct"/>
              </w:tcPr>
              <w:p w14:paraId="08B812C5" w14:textId="5D392C84" w:rsidR="003E1D56" w:rsidRPr="003E1D56" w:rsidRDefault="009C5682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December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12th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08B812CA" w14:textId="29A11675" w:rsidR="009A4D42" w:rsidRDefault="00EB441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Table Of Contents – Page 2</w:t>
      </w:r>
    </w:p>
    <w:p w14:paraId="23E73F60" w14:textId="2495A0D6" w:rsidR="0079754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Version History – Page 3</w:t>
      </w:r>
    </w:p>
    <w:p w14:paraId="57EDB14F" w14:textId="6F56D593" w:rsidR="00EB441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Game Overview, Mechanics, Camera, Controls, Saving and Loading – Page 4</w:t>
      </w:r>
    </w:p>
    <w:p w14:paraId="714C4CF4" w14:textId="1798432F" w:rsidR="0079754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Sketches of Game – Page 5</w:t>
      </w:r>
    </w:p>
    <w:p w14:paraId="47562AFB" w14:textId="664552F3" w:rsidR="0079754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Menu, Game World, Levels, Game Progression, Characters – Page 6</w:t>
      </w:r>
    </w:p>
    <w:p w14:paraId="0C8C298B" w14:textId="2829527F" w:rsidR="0079754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NPCs, Enemies, Weapons, Items, Abilities, Vehicles, Scripts, Scoring, Puzzles/Mini-games, Bonuses – Page 7</w:t>
      </w:r>
    </w:p>
    <w:p w14:paraId="544E8CBB" w14:textId="07E9BAFE" w:rsidR="0079754B" w:rsidRDefault="0079754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Cheat codes, Sounds, Story, Art, Design Notes, Future Features – Page 8</w:t>
      </w:r>
    </w:p>
    <w:p w14:paraId="20F8E5BA" w14:textId="77777777" w:rsidR="0079754B" w:rsidRPr="009A4D42" w:rsidRDefault="0079754B" w:rsidP="009A4D42">
      <w:pPr>
        <w:jc w:val="right"/>
        <w:rPr>
          <w:sz w:val="24"/>
          <w:szCs w:val="24"/>
        </w:rPr>
      </w:pPr>
    </w:p>
    <w:p w14:paraId="08B812CB" w14:textId="77777777"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C" w14:textId="77777777"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14:paraId="08B812CD" w14:textId="1BB814D4" w:rsidR="009A4D42" w:rsidRDefault="00EB441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Version 01 – The start of the project, basic uploading. Starting at only mostly platforms, and some enemies with LOS and movement. </w:t>
      </w:r>
    </w:p>
    <w:p w14:paraId="0003C99C" w14:textId="6052E77F" w:rsidR="00EB441B" w:rsidRDefault="00EB441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No hazards other than moving platforms, or weapons.</w:t>
      </w:r>
    </w:p>
    <w:p w14:paraId="6787D870" w14:textId="618730B4" w:rsidR="009C5682" w:rsidRDefault="009C5682" w:rsidP="009A4D42">
      <w:pPr>
        <w:jc w:val="right"/>
        <w:rPr>
          <w:sz w:val="24"/>
          <w:szCs w:val="24"/>
        </w:rPr>
      </w:pPr>
    </w:p>
    <w:p w14:paraId="4C0BF441" w14:textId="67E05210" w:rsidR="009C5682" w:rsidRDefault="009C5682" w:rsidP="009C5682">
      <w:pPr>
        <w:jc w:val="right"/>
        <w:rPr>
          <w:sz w:val="24"/>
          <w:szCs w:val="24"/>
        </w:rPr>
      </w:pPr>
      <w:r>
        <w:rPr>
          <w:sz w:val="24"/>
          <w:szCs w:val="24"/>
        </w:rPr>
        <w:t>Version 0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Assignment 2 Part 2 upload. In this version I added the Instructions Scene, the Death Scene, and the Door Exit, or Level Complete Scene. Each level has music playing although some songs overlap.</w:t>
      </w:r>
    </w:p>
    <w:p w14:paraId="23B91AAA" w14:textId="0448D1BE" w:rsidR="009C5682" w:rsidRDefault="009C5682" w:rsidP="009C5682">
      <w:pPr>
        <w:jc w:val="right"/>
        <w:rPr>
          <w:sz w:val="24"/>
          <w:szCs w:val="24"/>
        </w:rPr>
      </w:pPr>
      <w:r>
        <w:rPr>
          <w:sz w:val="24"/>
          <w:szCs w:val="24"/>
        </w:rPr>
        <w:t>Hazards include spitting Opossums. You start with 3 lives and each hit decreases by 1. Once you die you will have to replay the level or quit the game. There are also moving platforms. 2-Way platform, Moving platform, Sliding Platform, Tilting Platform.</w:t>
      </w:r>
    </w:p>
    <w:p w14:paraId="1A645870" w14:textId="77777777" w:rsidR="009C5682" w:rsidRDefault="009C5682" w:rsidP="009A4D42">
      <w:pPr>
        <w:jc w:val="right"/>
        <w:rPr>
          <w:sz w:val="24"/>
          <w:szCs w:val="24"/>
        </w:rPr>
      </w:pPr>
    </w:p>
    <w:p w14:paraId="08B812D0" w14:textId="6635A902" w:rsidR="00686D09" w:rsidRDefault="009A4D42" w:rsidP="00EB44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B812D1" w14:textId="77777777" w:rsidR="008C6B2D" w:rsidRDefault="008C6B2D" w:rsidP="00686D09">
      <w:pPr>
        <w:jc w:val="right"/>
        <w:rPr>
          <w:sz w:val="24"/>
          <w:szCs w:val="24"/>
        </w:rPr>
      </w:pPr>
    </w:p>
    <w:p w14:paraId="08B812D2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08B812D3" w14:textId="40A9059D" w:rsidR="009A4D42" w:rsidRPr="00BF4089" w:rsidRDefault="00EB441B" w:rsidP="00BF408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The goal of my game in this assignment is similar to “Celeste” where the point of the game is to reach a goal, or part of the level to advance to another level, or to win all together. So far there are only platforms and no goal location.</w:t>
      </w:r>
    </w:p>
    <w:p w14:paraId="08B812D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08B812D6" w14:textId="2295DC0B" w:rsidR="00686D09" w:rsidRPr="00BF4089" w:rsidRDefault="00EB441B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My game works similar to other 2D platformers where the player is tasked to jump and move around while avoiding obstacles and enemies. Unfortunately for my game I wont have the same jumping mechanics as Celeste so it wont be as good, but very basic.</w:t>
      </w:r>
    </w:p>
    <w:p w14:paraId="08B812D7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8" w14:textId="77777777"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14:paraId="08B812D9" w14:textId="1D875E50" w:rsidR="009F6693" w:rsidRPr="00BF4089" w:rsidRDefault="00EB441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point of view of my game is 2D </w:t>
      </w:r>
      <w:r w:rsidR="0074483B">
        <w:rPr>
          <w:i/>
          <w:sz w:val="24"/>
          <w:szCs w:val="24"/>
        </w:rPr>
        <w:t>so looking right at the player as a side view. Camera will most likely follow the player and will also go left – right and up and down when moving along the levels.</w:t>
      </w:r>
    </w:p>
    <w:p w14:paraId="08B812DA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B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08B812DC" w14:textId="0273DB25" w:rsidR="00BF4089" w:rsidRPr="00BF4089" w:rsidRDefault="0074483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My game uses both mouse and keyboard and on-screen controls. If playing on mobile device there is the on-screen controls, and while testing or playing on the computer, there is WASD and space to jump.</w:t>
      </w:r>
    </w:p>
    <w:p w14:paraId="08B812DD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E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14:paraId="08B812DF" w14:textId="090472BA" w:rsidR="00BF4089" w:rsidRPr="00BF4089" w:rsidRDefault="009C5682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In Version 02 there was an addition of various Check Points around the map. These will act as “Save Points” but only during the game instance itself. Loading back into a game will start you at the Player Starting Point.</w:t>
      </w:r>
    </w:p>
    <w:p w14:paraId="08B812E0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1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14:paraId="08B812E3" w14:textId="25C350B2" w:rsidR="00686D09" w:rsidRDefault="00EF4809" w:rsidP="0074483B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01D2963" wp14:editId="0309B076">
            <wp:extent cx="5943600" cy="33731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8E7D" w14:textId="77777777" w:rsidR="00EF4809" w:rsidRDefault="00EF4809" w:rsidP="0074483B">
      <w:pPr>
        <w:ind w:left="720"/>
        <w:rPr>
          <w:b/>
          <w:sz w:val="24"/>
          <w:szCs w:val="24"/>
        </w:rPr>
      </w:pPr>
    </w:p>
    <w:p w14:paraId="085B21F8" w14:textId="4542987C" w:rsidR="0074483B" w:rsidRDefault="0074483B" w:rsidP="0074483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This is my games opening screen.</w:t>
      </w:r>
      <w:r w:rsidR="00A3612C">
        <w:rPr>
          <w:b/>
          <w:sz w:val="24"/>
          <w:szCs w:val="24"/>
        </w:rPr>
        <w:t xml:space="preserve"> No working title yet other than Assignment 2 Part 1.</w:t>
      </w:r>
    </w:p>
    <w:p w14:paraId="6FA92A37" w14:textId="4F323EC8" w:rsidR="0074483B" w:rsidRDefault="00EF4809" w:rsidP="0074483B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59F55CC" wp14:editId="5DCEBE05">
            <wp:extent cx="5943600" cy="33731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ACB2" w14:textId="49340991" w:rsidR="0074483B" w:rsidRDefault="0074483B" w:rsidP="0074483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This is my games Instructions screen.</w:t>
      </w:r>
      <w:r w:rsidR="00A3612C">
        <w:rPr>
          <w:b/>
          <w:sz w:val="24"/>
          <w:szCs w:val="24"/>
        </w:rPr>
        <w:t xml:space="preserve"> This will tell you how to play.</w:t>
      </w:r>
    </w:p>
    <w:p w14:paraId="167976D7" w14:textId="0B83444A" w:rsidR="0074483B" w:rsidRDefault="00EF4809" w:rsidP="0074483B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395FDAA" wp14:editId="6D6D0C71">
            <wp:extent cx="5943600" cy="3378200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7A76" w14:textId="7E715E40" w:rsidR="00EF4809" w:rsidRDefault="00EF4809" w:rsidP="0074483B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89648DB" wp14:editId="65941EE0">
            <wp:extent cx="5943600" cy="33896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626" w14:textId="448E417E" w:rsidR="00EF4809" w:rsidRDefault="00EF4809" w:rsidP="0074483B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073588A" wp14:editId="6C880798">
            <wp:extent cx="5943600" cy="279019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7A29" w14:textId="4673DCB1" w:rsidR="0074483B" w:rsidRPr="008C6B2D" w:rsidRDefault="0074483B" w:rsidP="0074483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This is my games </w:t>
      </w:r>
      <w:r w:rsidR="00A3612C">
        <w:rPr>
          <w:b/>
          <w:sz w:val="24"/>
          <w:szCs w:val="24"/>
        </w:rPr>
        <w:t>Game screen.</w:t>
      </w:r>
    </w:p>
    <w:p w14:paraId="08B812E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14:paraId="08B812E6" w14:textId="77777777" w:rsidR="00686D09" w:rsidRDefault="00686D09" w:rsidP="00686D09">
      <w:pPr>
        <w:rPr>
          <w:b/>
          <w:sz w:val="24"/>
          <w:szCs w:val="24"/>
        </w:rPr>
      </w:pPr>
    </w:p>
    <w:p w14:paraId="08B812E7" w14:textId="77777777" w:rsidR="00BF4089" w:rsidRPr="008C6B2D" w:rsidRDefault="00BF4089" w:rsidP="00686D09">
      <w:pPr>
        <w:rPr>
          <w:b/>
          <w:sz w:val="24"/>
          <w:szCs w:val="24"/>
        </w:rPr>
      </w:pPr>
    </w:p>
    <w:p w14:paraId="08B812E8" w14:textId="77777777"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08B812EA" w14:textId="6D9BDABC" w:rsidR="00686D09" w:rsidRPr="008C6B2D" w:rsidRDefault="00A3612C" w:rsidP="00686D0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Similar to Celeste where platforms are just floating / freeform, not in a mountain type of way. Bright game world, casual, etc.</w:t>
      </w:r>
    </w:p>
    <w:p w14:paraId="08B812E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08B812ED" w14:textId="5DC8A058" w:rsidR="00BF4089" w:rsidRPr="00BF4089" w:rsidRDefault="00A3612C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Only 1 level for now and it is fairly straight forward and simple, make your way to the top to complete the level.</w:t>
      </w:r>
    </w:p>
    <w:p w14:paraId="08B812E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F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08B812F0" w14:textId="301D387C" w:rsidR="00686D09" w:rsidRPr="008C6B2D" w:rsidRDefault="00A3612C" w:rsidP="00A3612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Make your way across each level to progress in my game.</w:t>
      </w:r>
    </w:p>
    <w:p w14:paraId="08B812F1" w14:textId="77777777"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14:paraId="08B812F2" w14:textId="2BF726E4" w:rsidR="00686D09" w:rsidRPr="005C2F0F" w:rsidRDefault="00A3612C" w:rsidP="005C2F0F">
      <w:pPr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My game avatar is a little fox character.</w:t>
      </w:r>
    </w:p>
    <w:p w14:paraId="08B812F3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Non-player Characters</w:t>
      </w:r>
    </w:p>
    <w:p w14:paraId="5174196E" w14:textId="02E367FE" w:rsidR="00A3612C" w:rsidRPr="00A3612C" w:rsidRDefault="00A3612C" w:rsidP="00A3612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NPC’s include Opossums which will simply walk back and forth to the edge of a platform, and can locate the player by LOS.</w:t>
      </w:r>
      <w:r w:rsidR="00482D05">
        <w:rPr>
          <w:sz w:val="24"/>
          <w:szCs w:val="24"/>
        </w:rPr>
        <w:t xml:space="preserve"> These Opossums will spit at you occasionally and will result in death if hit more than 3 times.</w:t>
      </w:r>
    </w:p>
    <w:p w14:paraId="08B812F6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7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0D39AC3C" w14:textId="2149E69C" w:rsidR="00A3612C" w:rsidRPr="00A3612C" w:rsidRDefault="00A3612C" w:rsidP="00A3612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NPC’s include Opossums which will simply walk back and forth to the edge of a platform, and can locate the player by LOS.</w:t>
      </w:r>
      <w:r w:rsidR="00482D05">
        <w:rPr>
          <w:sz w:val="24"/>
          <w:szCs w:val="24"/>
        </w:rPr>
        <w:t xml:space="preserve"> </w:t>
      </w:r>
      <w:r w:rsidR="00482D05">
        <w:rPr>
          <w:sz w:val="24"/>
          <w:szCs w:val="24"/>
        </w:rPr>
        <w:t>These Opossums will spit at you occasionally and will result in death if hit more than 3 times.</w:t>
      </w:r>
    </w:p>
    <w:p w14:paraId="08B812F9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A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14:paraId="08B812FB" w14:textId="3FADFA21" w:rsidR="005C2F0F" w:rsidRPr="005C2F0F" w:rsidRDefault="00A3612C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 weapons just yet.</w:t>
      </w:r>
    </w:p>
    <w:p w14:paraId="08B812FC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D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14:paraId="08B812FE" w14:textId="14FA2D3E" w:rsidR="00686D09" w:rsidRPr="005C2F0F" w:rsidRDefault="00A3612C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 weapons just yet.</w:t>
      </w:r>
    </w:p>
    <w:p w14:paraId="08B812FF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00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14:paraId="08B81301" w14:textId="551A3148" w:rsidR="00686D09" w:rsidRPr="008C6B2D" w:rsidRDefault="00A3612C" w:rsidP="00A3612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No abilities just yet.</w:t>
      </w:r>
    </w:p>
    <w:p w14:paraId="08B81302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Vehicles</w:t>
      </w:r>
    </w:p>
    <w:p w14:paraId="08B81304" w14:textId="4FF907DE" w:rsidR="00686D09" w:rsidRPr="008C6B2D" w:rsidRDefault="00A3612C" w:rsidP="00A3612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No vehicles.</w:t>
      </w:r>
    </w:p>
    <w:p w14:paraId="08B8130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14:paraId="08B81306" w14:textId="2B20BED9" w:rsidR="00686D09" w:rsidRDefault="00A3612C" w:rsidP="00A3612C">
      <w:pPr>
        <w:ind w:left="720"/>
        <w:rPr>
          <w:i/>
          <w:iCs/>
        </w:rPr>
      </w:pPr>
      <w:r w:rsidRPr="00A3612C">
        <w:rPr>
          <w:i/>
          <w:iCs/>
        </w:rPr>
        <w:t>Scripts</w:t>
      </w:r>
      <w:r>
        <w:rPr>
          <w:i/>
          <w:iCs/>
        </w:rPr>
        <w:t xml:space="preserve"> in my game include scene switching used for button activity. There is also player movement, so moving back and forth and jumping. </w:t>
      </w:r>
      <w:r w:rsidR="0079754B">
        <w:rPr>
          <w:i/>
          <w:iCs/>
        </w:rPr>
        <w:t>There is also simple AI scripts which move back and forth, stop on obstacles/gaps, and push player and blocks.</w:t>
      </w:r>
    </w:p>
    <w:p w14:paraId="22464BF2" w14:textId="444618EF" w:rsidR="00482D05" w:rsidRPr="00A3612C" w:rsidRDefault="00482D05" w:rsidP="00A3612C">
      <w:pPr>
        <w:ind w:left="720"/>
        <w:rPr>
          <w:i/>
          <w:iCs/>
        </w:rPr>
      </w:pPr>
      <w:r>
        <w:rPr>
          <w:i/>
          <w:iCs/>
        </w:rPr>
        <w:t>Version 02 Scripts include: Door Exit which results in Game Completion. Moving Platform scripts such as Rotating, Moving, Two-Way, Sliding, etc. Opossums spit at you when in range.</w:t>
      </w:r>
    </w:p>
    <w:p w14:paraId="08B81307" w14:textId="77777777"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14:paraId="08B81308" w14:textId="12541EE9" w:rsidR="00686D09" w:rsidRPr="008C6B2D" w:rsidRDefault="0079754B" w:rsidP="0079754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No scoring yet.</w:t>
      </w:r>
    </w:p>
    <w:p w14:paraId="08B81309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Puzzles/Mini-games</w:t>
      </w:r>
    </w:p>
    <w:p w14:paraId="08B8130A" w14:textId="1DBBBCB0" w:rsidR="00686D09" w:rsidRPr="008C6B2D" w:rsidRDefault="0079754B" w:rsidP="0079754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No puzzles / mini-games.</w:t>
      </w:r>
    </w:p>
    <w:p w14:paraId="08B8130B" w14:textId="464264F5"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14:paraId="7C27ED9B" w14:textId="740B4EE6" w:rsidR="0079754B" w:rsidRPr="0079754B" w:rsidRDefault="0079754B" w:rsidP="0079754B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N/A</w:t>
      </w:r>
    </w:p>
    <w:p w14:paraId="08B8130C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0D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Cheat Codes</w:t>
      </w:r>
    </w:p>
    <w:p w14:paraId="08B8130E" w14:textId="22818B03" w:rsidR="00686D09" w:rsidRPr="008C6B2D" w:rsidRDefault="0079754B" w:rsidP="0079754B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N/A</w:t>
      </w:r>
    </w:p>
    <w:p w14:paraId="08B8130F" w14:textId="77777777"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14:paraId="08B81310" w14:textId="58AD83FA" w:rsidR="005C2F0F" w:rsidRDefault="00482D05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3 Songs for Gameplay and Menus</w:t>
      </w:r>
    </w:p>
    <w:p w14:paraId="13ACE9E9" w14:textId="4B249A79" w:rsidR="00482D05" w:rsidRDefault="00482D05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 for Gem Pickup</w:t>
      </w:r>
    </w:p>
    <w:p w14:paraId="564700D4" w14:textId="267DBC84" w:rsidR="00482D05" w:rsidRDefault="00482D05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 for Hit</w:t>
      </w:r>
    </w:p>
    <w:p w14:paraId="40B5D045" w14:textId="2130DE89" w:rsidR="00482D05" w:rsidRDefault="00482D05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Sound for Spit Firing</w:t>
      </w:r>
    </w:p>
    <w:p w14:paraId="6AD5EB95" w14:textId="38387B0D" w:rsidR="00482D05" w:rsidRPr="005C2F0F" w:rsidRDefault="00482D05" w:rsidP="005C2F0F">
      <w:pPr>
        <w:pStyle w:val="ListParagraph"/>
        <w:spacing w:after="0"/>
        <w:rPr>
          <w:b/>
          <w:sz w:val="24"/>
          <w:szCs w:val="24"/>
        </w:rPr>
      </w:pPr>
      <w:r>
        <w:rPr>
          <w:i/>
          <w:sz w:val="24"/>
          <w:szCs w:val="24"/>
        </w:rPr>
        <w:t>Sound for Jump</w:t>
      </w:r>
    </w:p>
    <w:p w14:paraId="08B81311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2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14:paraId="08B81313" w14:textId="7FB37E9F" w:rsidR="005C2F0F" w:rsidRPr="005C2F0F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 major story, you just need to make it to the top of this level.</w:t>
      </w:r>
    </w:p>
    <w:p w14:paraId="08B8131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08B81316" w14:textId="0A58F2BA" w:rsidR="005C2F0F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Player asset – Provided in class.</w:t>
      </w:r>
    </w:p>
    <w:p w14:paraId="11649028" w14:textId="2679B71B" w:rsidR="0079754B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Enemy asset – Provided in class.</w:t>
      </w:r>
    </w:p>
    <w:p w14:paraId="2672563C" w14:textId="59312D78" w:rsidR="0079754B" w:rsidRPr="005C2F0F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BG / Buttons – Found online through free to use sources.</w:t>
      </w:r>
    </w:p>
    <w:p w14:paraId="08B81317" w14:textId="77777777"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14:paraId="08B81318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14:paraId="08B8131A" w14:textId="7B5B89D6" w:rsidR="005C2F0F" w:rsidRPr="005C2F0F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Design notes are similar to Celeste, but way more simpler.</w:t>
      </w:r>
    </w:p>
    <w:p w14:paraId="08B8131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14:paraId="08B8131D" w14:textId="75D5E437" w:rsidR="005C2F0F" w:rsidRPr="005C2F0F" w:rsidRDefault="0079754B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Sounds, scoring, other platforms, enemies, etc are all planned for the future.</w:t>
      </w:r>
    </w:p>
    <w:sectPr w:rsidR="005C2F0F" w:rsidRPr="005C2F0F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B9B33" w14:textId="77777777" w:rsidR="00F9692D" w:rsidRDefault="00F9692D" w:rsidP="00C152DC">
      <w:pPr>
        <w:spacing w:after="0" w:line="240" w:lineRule="auto"/>
      </w:pPr>
      <w:r>
        <w:separator/>
      </w:r>
    </w:p>
  </w:endnote>
  <w:endnote w:type="continuationSeparator" w:id="0">
    <w:p w14:paraId="06C0547C" w14:textId="77777777" w:rsidR="00F9692D" w:rsidRDefault="00F9692D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0A0D03FF" w:rsidR="00AA765B" w:rsidRPr="00EB441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b/>
      </w:rPr>
    </w:pPr>
    <w:r w:rsidRPr="00AA765B">
      <w:rPr>
        <w:rFonts w:asciiTheme="majorHAnsi" w:hAnsiTheme="majorHAnsi"/>
        <w:b/>
      </w:rPr>
      <w:t xml:space="preserve">Version Number </w:t>
    </w:r>
    <w:r w:rsidR="00EB441B">
      <w:rPr>
        <w:rFonts w:asciiTheme="majorHAnsi" w:hAnsiTheme="majorHAnsi"/>
        <w:b/>
      </w:rPr>
      <w:t>0</w:t>
    </w:r>
    <w:r w:rsidR="00482D05">
      <w:rPr>
        <w:rFonts w:asciiTheme="majorHAnsi" w:hAnsiTheme="majorHAnsi"/>
        <w:b/>
      </w:rPr>
      <w:t>2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155AC369" w:rsidR="00AA765B" w:rsidRDefault="00EB441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Number 0</w:t>
    </w:r>
    <w:r w:rsidR="00482D05">
      <w:rPr>
        <w:rFonts w:asciiTheme="majorHAnsi" w:hAnsiTheme="majorHAnsi"/>
      </w:rPr>
      <w:t>2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7690" w14:textId="77777777" w:rsidR="00F9692D" w:rsidRDefault="00F9692D" w:rsidP="00C152DC">
      <w:pPr>
        <w:spacing w:after="0" w:line="240" w:lineRule="auto"/>
      </w:pPr>
      <w:r>
        <w:separator/>
      </w:r>
    </w:p>
  </w:footnote>
  <w:footnote w:type="continuationSeparator" w:id="0">
    <w:p w14:paraId="1C23FC29" w14:textId="77777777" w:rsidR="00F9692D" w:rsidRDefault="00F9692D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220E4B00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C5682">
                <w:rPr>
                  <w:b/>
                  <w:bCs/>
                  <w:caps/>
                  <w:sz w:val="24"/>
                  <w:szCs w:val="24"/>
                </w:rPr>
                <w:t>Assignment 2 Part 2 – Unity 2D Platformer for Mobile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12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63C1A57B" w:rsidR="00C152DC" w:rsidRDefault="009C5682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</w:t>
              </w:r>
              <w:r w:rsidR="00041C8A">
                <w:rPr>
                  <w:color w:val="FFFFFF" w:themeColor="background1"/>
                  <w:lang w:val="en-US"/>
                </w:rPr>
                <w:t xml:space="preserve"> </w:t>
              </w:r>
              <w:r>
                <w:rPr>
                  <w:color w:val="FFFFFF" w:themeColor="background1"/>
                  <w:lang w:val="en-US"/>
                </w:rPr>
                <w:t>12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 w:rsidR="009C79DD"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12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26D0C4AA" w:rsidR="00C152DC" w:rsidRPr="00C152DC" w:rsidRDefault="009C5682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12,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126452CB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C5682">
                <w:rPr>
                  <w:b/>
                  <w:bCs/>
                  <w:caps/>
                  <w:sz w:val="24"/>
                  <w:szCs w:val="24"/>
                </w:rPr>
                <w:t>Assignment 2 Part 2 – Unity 2D Platformer for Mobile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BBC"/>
    <w:rsid w:val="00021BBC"/>
    <w:rsid w:val="00023AF4"/>
    <w:rsid w:val="00041C8A"/>
    <w:rsid w:val="00080D8D"/>
    <w:rsid w:val="00130A7B"/>
    <w:rsid w:val="003E1D34"/>
    <w:rsid w:val="003E1D56"/>
    <w:rsid w:val="00420F46"/>
    <w:rsid w:val="00444CBE"/>
    <w:rsid w:val="00482D05"/>
    <w:rsid w:val="0052734F"/>
    <w:rsid w:val="005C2F0F"/>
    <w:rsid w:val="0060518D"/>
    <w:rsid w:val="00686D09"/>
    <w:rsid w:val="00691022"/>
    <w:rsid w:val="0074483B"/>
    <w:rsid w:val="00744BAC"/>
    <w:rsid w:val="0079754B"/>
    <w:rsid w:val="007D2A8E"/>
    <w:rsid w:val="008C6B2D"/>
    <w:rsid w:val="008E601F"/>
    <w:rsid w:val="008F3C94"/>
    <w:rsid w:val="00953C99"/>
    <w:rsid w:val="00996533"/>
    <w:rsid w:val="009A4D42"/>
    <w:rsid w:val="009C5682"/>
    <w:rsid w:val="009C79DD"/>
    <w:rsid w:val="009F6693"/>
    <w:rsid w:val="00A3612C"/>
    <w:rsid w:val="00AA765B"/>
    <w:rsid w:val="00AD223E"/>
    <w:rsid w:val="00B24AD0"/>
    <w:rsid w:val="00B768AC"/>
    <w:rsid w:val="00BF4089"/>
    <w:rsid w:val="00C152DC"/>
    <w:rsid w:val="00D668E0"/>
    <w:rsid w:val="00D82416"/>
    <w:rsid w:val="00EB441B"/>
    <w:rsid w:val="00EB6F93"/>
    <w:rsid w:val="00EF4809"/>
    <w:rsid w:val="00F35C9E"/>
    <w:rsid w:val="00F362D0"/>
    <w:rsid w:val="00F9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2021-12-12T00:00:00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32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KD GAmes</Company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Part 2 – Unity 2D Platformer for Mobile</dc:title>
  <dc:creator>Rodney Kristian Dickson 101068801</dc:creator>
  <cp:lastModifiedBy>kristian</cp:lastModifiedBy>
  <cp:revision>4</cp:revision>
  <dcterms:created xsi:type="dcterms:W3CDTF">2021-12-12T23:19:00Z</dcterms:created>
  <dcterms:modified xsi:type="dcterms:W3CDTF">2021-12-12T23:50:00Z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